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C4D9E" w14:textId="42DCD192" w:rsidR="00E86296" w:rsidRDefault="00E86296" w:rsidP="006005F0">
      <w:pPr>
        <w:pStyle w:val="Photo"/>
        <w:jc w:val="left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bookmarkStart w:id="5" w:name="_GoBack"/>
      <w:bookmarkEnd w:id="5"/>
      <w:r>
        <w:rPr>
          <w:noProof/>
        </w:rPr>
        <w:drawing>
          <wp:anchor distT="0" distB="0" distL="114300" distR="114300" simplePos="0" relativeHeight="251658240" behindDoc="1" locked="0" layoutInCell="1" allowOverlap="1" wp14:anchorId="1077FA45" wp14:editId="5D0CA55F">
            <wp:simplePos x="0" y="0"/>
            <wp:positionH relativeFrom="margin">
              <wp:align>center</wp:align>
            </wp:positionH>
            <wp:positionV relativeFrom="paragraph">
              <wp:posOffset>-571500</wp:posOffset>
            </wp:positionV>
            <wp:extent cx="6373360" cy="8244000"/>
            <wp:effectExtent l="0" t="0" r="889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360" cy="82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603DB" w14:textId="037F39E6" w:rsidR="00E86296" w:rsidRDefault="00E86296">
      <w:r>
        <w:br w:type="page"/>
      </w:r>
    </w:p>
    <w:p w14:paraId="7B9457B3" w14:textId="1A4A8AA8" w:rsidR="00C6554A" w:rsidRPr="008B5277" w:rsidRDefault="00127D91" w:rsidP="00C6554A">
      <w:pPr>
        <w:pStyle w:val="Photo"/>
      </w:pPr>
      <w:r>
        <w:rPr>
          <w:noProof/>
        </w:rPr>
        <w:lastRenderedPageBreak/>
        <w:drawing>
          <wp:inline distT="0" distB="0" distL="0" distR="0" wp14:anchorId="745D346E" wp14:editId="36B15A2B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op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04F5774D" w14:textId="77777777" w:rsidR="00C6554A" w:rsidRPr="00127D91" w:rsidRDefault="00127D91" w:rsidP="00127D91">
      <w:pPr>
        <w:pStyle w:val="Title"/>
        <w:spacing w:line="360" w:lineRule="auto"/>
        <w:rPr>
          <w:rFonts w:ascii="Times New Roman" w:hAnsi="Times New Roman" w:cs="Times New Roman"/>
          <w:b/>
        </w:rPr>
      </w:pPr>
      <w:r w:rsidRPr="00127D91">
        <w:rPr>
          <w:rFonts w:ascii="Times New Roman" w:hAnsi="Times New Roman" w:cs="Times New Roman"/>
          <w:b/>
        </w:rPr>
        <w:t>CEP</w:t>
      </w:r>
      <w:r w:rsidR="00DA6415">
        <w:rPr>
          <w:rFonts w:ascii="Times New Roman" w:hAnsi="Times New Roman" w:cs="Times New Roman"/>
          <w:b/>
        </w:rPr>
        <w:t xml:space="preserve"> </w:t>
      </w:r>
      <w:r w:rsidRPr="00127D91">
        <w:rPr>
          <w:rFonts w:ascii="Times New Roman" w:hAnsi="Times New Roman" w:cs="Times New Roman"/>
          <w:b/>
        </w:rPr>
        <w:t>REPORT</w:t>
      </w:r>
    </w:p>
    <w:p w14:paraId="57EE6F75" w14:textId="3F0DE803" w:rsidR="00127D91" w:rsidRPr="00127D91" w:rsidRDefault="00490009" w:rsidP="00127D91">
      <w:pPr>
        <w:pStyle w:val="Subtitle"/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Object-oriented</w:t>
      </w:r>
      <w:r w:rsidR="00127D91" w:rsidRPr="00127D91">
        <w:rPr>
          <w:rFonts w:ascii="Times New Roman" w:hAnsi="Times New Roman" w:cs="Times New Roman"/>
          <w:sz w:val="36"/>
          <w:szCs w:val="36"/>
        </w:rPr>
        <w:t xml:space="preserve"> Programming cs-116</w:t>
      </w:r>
    </w:p>
    <w:p w14:paraId="7136B4F7" w14:textId="77777777" w:rsidR="00127D91" w:rsidRPr="00127D91" w:rsidRDefault="00127D91" w:rsidP="00127D91">
      <w:pPr>
        <w:pStyle w:val="Subtitle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5AC96349" w14:textId="77777777" w:rsidR="00127D91" w:rsidRPr="00127D91" w:rsidRDefault="00127D91" w:rsidP="00127D91">
      <w:pPr>
        <w:pStyle w:val="Subtitle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127D91">
        <w:rPr>
          <w:rFonts w:ascii="Times New Roman" w:hAnsi="Times New Roman" w:cs="Times New Roman"/>
          <w:sz w:val="36"/>
          <w:szCs w:val="36"/>
        </w:rPr>
        <w:t>Report by:</w:t>
      </w:r>
    </w:p>
    <w:p w14:paraId="7AF2D596" w14:textId="77777777" w:rsidR="00127D91" w:rsidRPr="00127D91" w:rsidRDefault="00127D91" w:rsidP="00127D91">
      <w:pPr>
        <w:pStyle w:val="Subtitle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50F8D52D" w14:textId="77777777" w:rsidR="00127D91" w:rsidRPr="00127D91" w:rsidRDefault="00127D91" w:rsidP="00127D91">
      <w:pPr>
        <w:pStyle w:val="Subtitle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127D91">
        <w:rPr>
          <w:rFonts w:ascii="Times New Roman" w:hAnsi="Times New Roman" w:cs="Times New Roman"/>
          <w:sz w:val="36"/>
          <w:szCs w:val="36"/>
        </w:rPr>
        <w:t>AALIYAN MANSOOR CS-146</w:t>
      </w:r>
    </w:p>
    <w:p w14:paraId="7516F896" w14:textId="77777777" w:rsidR="00127D91" w:rsidRPr="00127D91" w:rsidRDefault="00127D91" w:rsidP="00127D91">
      <w:pPr>
        <w:pStyle w:val="Subtitle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127D91">
        <w:rPr>
          <w:rFonts w:ascii="Times New Roman" w:hAnsi="Times New Roman" w:cs="Times New Roman"/>
          <w:sz w:val="36"/>
          <w:szCs w:val="36"/>
        </w:rPr>
        <w:t>BABAR ALI CS-145</w:t>
      </w:r>
    </w:p>
    <w:p w14:paraId="0D4B7926" w14:textId="77777777" w:rsidR="00127D91" w:rsidRPr="00127D91" w:rsidRDefault="00127D91" w:rsidP="00127D91">
      <w:pPr>
        <w:pStyle w:val="Subtitle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127D91">
        <w:rPr>
          <w:rFonts w:ascii="Times New Roman" w:hAnsi="Times New Roman" w:cs="Times New Roman"/>
          <w:sz w:val="36"/>
          <w:szCs w:val="36"/>
        </w:rPr>
        <w:t>SYED SHAHZAIN HASSAN CS-128</w:t>
      </w:r>
    </w:p>
    <w:p w14:paraId="23735497" w14:textId="77777777" w:rsidR="00127D91" w:rsidRPr="00127D91" w:rsidRDefault="00127D91" w:rsidP="00127D91">
      <w:pPr>
        <w:pStyle w:val="Subtitle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127D91">
        <w:rPr>
          <w:rFonts w:ascii="Times New Roman" w:hAnsi="Times New Roman" w:cs="Times New Roman"/>
          <w:sz w:val="36"/>
          <w:szCs w:val="36"/>
        </w:rPr>
        <w:t>MAAZ KHAN CS-019</w:t>
      </w:r>
    </w:p>
    <w:p w14:paraId="1A80D7A9" w14:textId="77777777" w:rsidR="002C74C0" w:rsidRDefault="00C6554A" w:rsidP="00127D91">
      <w:pPr>
        <w:pStyle w:val="Subtitle"/>
      </w:pPr>
      <w:r>
        <w:br w:type="page"/>
      </w:r>
    </w:p>
    <w:p w14:paraId="5BDE27B7" w14:textId="77777777" w:rsidR="00127D91" w:rsidRPr="00DA6415" w:rsidRDefault="00127D91" w:rsidP="00DA6415">
      <w:pPr>
        <w:pStyle w:val="Heading1"/>
        <w:spacing w:line="360" w:lineRule="auto"/>
        <w:rPr>
          <w:rFonts w:ascii="Times New Roman" w:hAnsi="Times New Roman" w:cs="Times New Roman"/>
        </w:rPr>
      </w:pPr>
      <w:r w:rsidRPr="00DA6415">
        <w:rPr>
          <w:rFonts w:ascii="Times New Roman" w:hAnsi="Times New Roman" w:cs="Times New Roman"/>
        </w:rPr>
        <w:lastRenderedPageBreak/>
        <w:t>Problem Description:</w:t>
      </w:r>
    </w:p>
    <w:p w14:paraId="74A66F98" w14:textId="77777777" w:rsidR="00127D91" w:rsidRPr="00DA6415" w:rsidRDefault="00FC2A97" w:rsidP="00DA64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6415">
        <w:rPr>
          <w:rFonts w:ascii="Times New Roman" w:hAnsi="Times New Roman" w:cs="Times New Roman"/>
          <w:sz w:val="24"/>
          <w:szCs w:val="24"/>
        </w:rPr>
        <w:t xml:space="preserve">Online </w:t>
      </w:r>
      <w:r w:rsidR="00127D91" w:rsidRPr="00DA6415">
        <w:rPr>
          <w:rFonts w:ascii="Times New Roman" w:hAnsi="Times New Roman" w:cs="Times New Roman"/>
          <w:sz w:val="24"/>
          <w:szCs w:val="24"/>
        </w:rPr>
        <w:t xml:space="preserve">Shopping Cart is a </w:t>
      </w:r>
      <w:r w:rsidRPr="00DA6415">
        <w:rPr>
          <w:rFonts w:ascii="Times New Roman" w:hAnsi="Times New Roman" w:cs="Times New Roman"/>
          <w:sz w:val="24"/>
          <w:szCs w:val="24"/>
        </w:rPr>
        <w:t xml:space="preserve">virtual shopping trolley </w:t>
      </w:r>
      <w:r w:rsidR="00127D91" w:rsidRPr="00DA6415">
        <w:rPr>
          <w:rFonts w:ascii="Times New Roman" w:hAnsi="Times New Roman" w:cs="Times New Roman"/>
          <w:sz w:val="24"/>
          <w:szCs w:val="24"/>
        </w:rPr>
        <w:t>which allows the user to put items in his/her cart by simply selecting them from the cursor.</w:t>
      </w:r>
      <w:r w:rsidRPr="00DA6415">
        <w:rPr>
          <w:rFonts w:ascii="Times New Roman" w:hAnsi="Times New Roman" w:cs="Times New Roman"/>
          <w:sz w:val="24"/>
          <w:szCs w:val="24"/>
        </w:rPr>
        <w:t xml:space="preserve"> The user can select the desired quantity for each product.</w:t>
      </w:r>
      <w:r w:rsidR="00127D91" w:rsidRPr="00DA6415">
        <w:rPr>
          <w:rFonts w:ascii="Times New Roman" w:hAnsi="Times New Roman" w:cs="Times New Roman"/>
          <w:sz w:val="24"/>
          <w:szCs w:val="24"/>
        </w:rPr>
        <w:t xml:space="preserve"> The user has multiple categories to browse from </w:t>
      </w:r>
      <w:r w:rsidRPr="00DA6415">
        <w:rPr>
          <w:rFonts w:ascii="Times New Roman" w:hAnsi="Times New Roman" w:cs="Times New Roman"/>
          <w:sz w:val="24"/>
          <w:szCs w:val="24"/>
        </w:rPr>
        <w:t>and he/she can shop from his/her desired category. The administrator can add or remove the items from each category.</w:t>
      </w:r>
    </w:p>
    <w:p w14:paraId="30140B70" w14:textId="77777777" w:rsidR="00FC2A97" w:rsidRPr="00DA6415" w:rsidRDefault="00FC2A97" w:rsidP="00DA6415">
      <w:pPr>
        <w:pStyle w:val="Heading1"/>
        <w:spacing w:line="360" w:lineRule="auto"/>
        <w:rPr>
          <w:rFonts w:ascii="Times New Roman" w:hAnsi="Times New Roman" w:cs="Times New Roman"/>
        </w:rPr>
      </w:pPr>
      <w:r w:rsidRPr="00DA6415">
        <w:rPr>
          <w:rFonts w:ascii="Times New Roman" w:hAnsi="Times New Roman" w:cs="Times New Roman"/>
        </w:rPr>
        <w:t>Distinguishing features:</w:t>
      </w:r>
    </w:p>
    <w:p w14:paraId="0C078CDA" w14:textId="77777777" w:rsidR="00FC2A97" w:rsidRPr="00DA6415" w:rsidRDefault="00FC2A97" w:rsidP="00DA641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6415">
        <w:rPr>
          <w:rFonts w:ascii="Times New Roman" w:hAnsi="Times New Roman" w:cs="Times New Roman"/>
          <w:sz w:val="24"/>
          <w:szCs w:val="24"/>
        </w:rPr>
        <w:t>Interactive GUI</w:t>
      </w:r>
    </w:p>
    <w:p w14:paraId="2CE1E10C" w14:textId="77777777" w:rsidR="00FC2A97" w:rsidRPr="00DA6415" w:rsidRDefault="00FC2A97" w:rsidP="00DA641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6415">
        <w:rPr>
          <w:rFonts w:ascii="Times New Roman" w:hAnsi="Times New Roman" w:cs="Times New Roman"/>
          <w:sz w:val="24"/>
          <w:szCs w:val="24"/>
        </w:rPr>
        <w:t>Payment process</w:t>
      </w:r>
    </w:p>
    <w:p w14:paraId="0DEEBC69" w14:textId="13E94B92" w:rsidR="00490009" w:rsidRDefault="00490009" w:rsidP="00DA641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Inheritance</w:t>
      </w:r>
    </w:p>
    <w:p w14:paraId="73CD1F1A" w14:textId="2D73274F" w:rsidR="00490009" w:rsidRDefault="00490009" w:rsidP="00DA641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Association</w:t>
      </w:r>
    </w:p>
    <w:p w14:paraId="35B7D745" w14:textId="09293E5F" w:rsidR="00490009" w:rsidRDefault="00490009" w:rsidP="00DA641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overriding</w:t>
      </w:r>
    </w:p>
    <w:p w14:paraId="6A2C0FCD" w14:textId="252295BC" w:rsidR="00490009" w:rsidRDefault="00490009" w:rsidP="00DA641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 class</w:t>
      </w:r>
    </w:p>
    <w:p w14:paraId="3AD70305" w14:textId="203DD8D8" w:rsidR="00490009" w:rsidRDefault="00490009" w:rsidP="00DA641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Exception handling</w:t>
      </w:r>
    </w:p>
    <w:p w14:paraId="521CC068" w14:textId="5E894FB8" w:rsidR="00490009" w:rsidRPr="006005F0" w:rsidRDefault="00490009" w:rsidP="006005F0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6415">
        <w:rPr>
          <w:rFonts w:ascii="Times New Roman" w:hAnsi="Times New Roman" w:cs="Times New Roman"/>
          <w:sz w:val="24"/>
          <w:szCs w:val="24"/>
        </w:rPr>
        <w:t>More than 10 products in each category</w:t>
      </w:r>
    </w:p>
    <w:p w14:paraId="7B844D11" w14:textId="77777777" w:rsidR="00FC2A97" w:rsidRPr="00DA6415" w:rsidRDefault="00FC2A97" w:rsidP="00DA6415">
      <w:pPr>
        <w:pStyle w:val="Heading1"/>
        <w:spacing w:line="360" w:lineRule="auto"/>
        <w:rPr>
          <w:rFonts w:ascii="Times New Roman" w:hAnsi="Times New Roman" w:cs="Times New Roman"/>
        </w:rPr>
      </w:pPr>
      <w:r w:rsidRPr="00DA6415">
        <w:rPr>
          <w:rFonts w:ascii="Times New Roman" w:hAnsi="Times New Roman" w:cs="Times New Roman"/>
        </w:rPr>
        <w:t>The most challenging part:</w:t>
      </w:r>
    </w:p>
    <w:p w14:paraId="1B3064BA" w14:textId="5259E36C" w:rsidR="00490009" w:rsidRDefault="00DA6415" w:rsidP="00DF36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6415">
        <w:rPr>
          <w:rFonts w:ascii="Times New Roman" w:hAnsi="Times New Roman" w:cs="Times New Roman"/>
          <w:sz w:val="24"/>
          <w:szCs w:val="24"/>
        </w:rPr>
        <w:t xml:space="preserve">The most challenging parts </w:t>
      </w:r>
      <w:r w:rsidR="00490009">
        <w:rPr>
          <w:rFonts w:ascii="Times New Roman" w:hAnsi="Times New Roman" w:cs="Times New Roman"/>
          <w:sz w:val="24"/>
          <w:szCs w:val="24"/>
        </w:rPr>
        <w:t>were</w:t>
      </w:r>
      <w:r w:rsidRPr="00DA6415">
        <w:rPr>
          <w:rFonts w:ascii="Times New Roman" w:hAnsi="Times New Roman" w:cs="Times New Roman"/>
          <w:sz w:val="24"/>
          <w:szCs w:val="24"/>
        </w:rPr>
        <w:t xml:space="preserve"> integrating the GUI, storing and retrieving data from files,</w:t>
      </w:r>
      <w:r w:rsidR="00490009">
        <w:rPr>
          <w:rFonts w:ascii="Times New Roman" w:hAnsi="Times New Roman" w:cs="Times New Roman"/>
          <w:sz w:val="24"/>
          <w:szCs w:val="24"/>
        </w:rPr>
        <w:t xml:space="preserve"> and implementing the code according to UML.</w:t>
      </w:r>
    </w:p>
    <w:p w14:paraId="5D768338" w14:textId="2694E525" w:rsidR="00D65B8C" w:rsidRDefault="00D65B8C" w:rsidP="00DF36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BABC7D" w14:textId="77777777" w:rsidR="00D65B8C" w:rsidRPr="00DA6415" w:rsidRDefault="00D65B8C" w:rsidP="00D65B8C">
      <w:pPr>
        <w:pStyle w:val="Heading1"/>
        <w:spacing w:line="360" w:lineRule="auto"/>
        <w:rPr>
          <w:rFonts w:ascii="Times New Roman" w:hAnsi="Times New Roman" w:cs="Times New Roman"/>
        </w:rPr>
      </w:pPr>
      <w:r w:rsidRPr="00DA6415">
        <w:rPr>
          <w:rFonts w:ascii="Times New Roman" w:hAnsi="Times New Roman" w:cs="Times New Roman"/>
        </w:rPr>
        <w:t>Future Expansions:</w:t>
      </w:r>
    </w:p>
    <w:p w14:paraId="05DDD8B6" w14:textId="0AAEE421" w:rsidR="00D65B8C" w:rsidRDefault="00D65B8C" w:rsidP="00D65B8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6415">
        <w:rPr>
          <w:rFonts w:ascii="Times New Roman" w:hAnsi="Times New Roman" w:cs="Times New Roman"/>
          <w:sz w:val="24"/>
          <w:szCs w:val="24"/>
        </w:rPr>
        <w:t>Future Expansions can be done by adding more shopping categories, A web interface can also be made for the application.</w:t>
      </w:r>
      <w:r>
        <w:rPr>
          <w:rFonts w:ascii="Times New Roman" w:hAnsi="Times New Roman" w:cs="Times New Roman"/>
          <w:sz w:val="24"/>
          <w:szCs w:val="24"/>
        </w:rPr>
        <w:t xml:space="preserve"> Using the same concepts and features, some sort of bank applications can also be made or apps to keep track of finances.</w:t>
      </w:r>
    </w:p>
    <w:p w14:paraId="727278B6" w14:textId="2C170E61" w:rsidR="00D65B8C" w:rsidRDefault="00D65B8C" w:rsidP="00D65B8C">
      <w:pPr>
        <w:spacing w:line="360" w:lineRule="auto"/>
        <w:rPr>
          <w:rFonts w:ascii="Times New Roman" w:hAnsi="Times New Roman" w:cs="Times New Roman"/>
          <w:color w:val="007789" w:themeColor="accent1" w:themeShade="BF"/>
          <w:sz w:val="32"/>
          <w:szCs w:val="32"/>
        </w:rPr>
      </w:pPr>
      <w:r w:rsidRPr="00D65B8C">
        <w:rPr>
          <w:rFonts w:ascii="Times New Roman" w:hAnsi="Times New Roman" w:cs="Times New Roman"/>
          <w:color w:val="007789" w:themeColor="accent1" w:themeShade="BF"/>
          <w:sz w:val="32"/>
          <w:szCs w:val="32"/>
        </w:rPr>
        <w:lastRenderedPageBreak/>
        <w:t>The Flow of the project:</w:t>
      </w:r>
    </w:p>
    <w:p w14:paraId="0B8F7449" w14:textId="3AA57636" w:rsidR="00D65B8C" w:rsidRDefault="00D65B8C" w:rsidP="00D65B8C">
      <w:pPr>
        <w:spacing w:line="360" w:lineRule="auto"/>
        <w:rPr>
          <w:rFonts w:ascii="Times New Roman" w:hAnsi="Times New Roman" w:cs="Times New Roman"/>
          <w:color w:val="007789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6B9AEC7C" wp14:editId="760A4A35">
            <wp:extent cx="5486400" cy="38723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7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FE892" w14:textId="0EFA2C04" w:rsidR="00D65B8C" w:rsidRDefault="00D65B8C" w:rsidP="00D65B8C">
      <w:pPr>
        <w:spacing w:line="360" w:lineRule="auto"/>
        <w:rPr>
          <w:rFonts w:ascii="Times New Roman" w:hAnsi="Times New Roman" w:cs="Times New Roman"/>
          <w:color w:val="007789" w:themeColor="accent1" w:themeShade="BF"/>
          <w:sz w:val="32"/>
          <w:szCs w:val="32"/>
        </w:rPr>
      </w:pPr>
    </w:p>
    <w:p w14:paraId="2E775C69" w14:textId="77777777" w:rsidR="00D65B8C" w:rsidRPr="00D65B8C" w:rsidRDefault="00D65B8C" w:rsidP="00D65B8C">
      <w:pPr>
        <w:spacing w:line="360" w:lineRule="auto"/>
        <w:rPr>
          <w:rFonts w:ascii="Times New Roman" w:hAnsi="Times New Roman" w:cs="Times New Roman"/>
          <w:color w:val="007789" w:themeColor="accent1" w:themeShade="BF"/>
          <w:sz w:val="32"/>
          <w:szCs w:val="32"/>
        </w:rPr>
      </w:pPr>
    </w:p>
    <w:p w14:paraId="589633BE" w14:textId="26D76724" w:rsidR="00DA6415" w:rsidRPr="00DA6415" w:rsidRDefault="00DA6415" w:rsidP="00DA6415">
      <w:pPr>
        <w:pStyle w:val="Heading1"/>
        <w:spacing w:line="360" w:lineRule="auto"/>
        <w:rPr>
          <w:rFonts w:ascii="Times New Roman" w:hAnsi="Times New Roman" w:cs="Times New Roman"/>
        </w:rPr>
      </w:pPr>
      <w:r w:rsidRPr="00DA6415">
        <w:rPr>
          <w:rFonts w:ascii="Times New Roman" w:hAnsi="Times New Roman" w:cs="Times New Roman"/>
        </w:rPr>
        <w:t>New things learnt while working on the project:</w:t>
      </w:r>
    </w:p>
    <w:p w14:paraId="581EE3AB" w14:textId="0EC5997E" w:rsidR="006672BC" w:rsidRPr="006672BC" w:rsidRDefault="00DA6415" w:rsidP="006672B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0009">
        <w:rPr>
          <w:rFonts w:ascii="Times New Roman" w:hAnsi="Times New Roman" w:cs="Times New Roman"/>
          <w:sz w:val="24"/>
          <w:szCs w:val="24"/>
        </w:rPr>
        <w:t xml:space="preserve">The </w:t>
      </w:r>
      <w:r w:rsidR="00490009" w:rsidRPr="00490009">
        <w:rPr>
          <w:rFonts w:ascii="Times New Roman" w:hAnsi="Times New Roman" w:cs="Times New Roman"/>
          <w:sz w:val="24"/>
          <w:szCs w:val="24"/>
        </w:rPr>
        <w:t>Tkinter</w:t>
      </w:r>
      <w:r w:rsidRPr="00490009">
        <w:rPr>
          <w:rFonts w:ascii="Times New Roman" w:hAnsi="Times New Roman" w:cs="Times New Roman"/>
          <w:sz w:val="24"/>
          <w:szCs w:val="24"/>
        </w:rPr>
        <w:t xml:space="preserve"> module</w:t>
      </w:r>
    </w:p>
    <w:p w14:paraId="2F703203" w14:textId="6FC4221C" w:rsidR="00490009" w:rsidRDefault="00490009" w:rsidP="0049000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Usage of class diagrams</w:t>
      </w:r>
    </w:p>
    <w:p w14:paraId="525D8687" w14:textId="0B2749EC" w:rsidR="00490009" w:rsidRDefault="00490009" w:rsidP="0049000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6672BC">
        <w:rPr>
          <w:rFonts w:ascii="Times New Roman" w:hAnsi="Times New Roman" w:cs="Times New Roman"/>
          <w:sz w:val="24"/>
          <w:szCs w:val="24"/>
        </w:rPr>
        <w:t>UUID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72BC">
        <w:rPr>
          <w:rFonts w:ascii="Times New Roman" w:hAnsi="Times New Roman" w:cs="Times New Roman"/>
          <w:sz w:val="24"/>
          <w:szCs w:val="24"/>
        </w:rPr>
        <w:t>module (</w:t>
      </w:r>
      <w:r>
        <w:rPr>
          <w:rFonts w:ascii="Times New Roman" w:hAnsi="Times New Roman" w:cs="Times New Roman"/>
          <w:sz w:val="24"/>
          <w:szCs w:val="24"/>
        </w:rPr>
        <w:t>to generate</w:t>
      </w:r>
      <w:r w:rsidR="006672BC">
        <w:rPr>
          <w:rFonts w:ascii="Times New Roman" w:hAnsi="Times New Roman" w:cs="Times New Roman"/>
          <w:sz w:val="24"/>
          <w:szCs w:val="24"/>
        </w:rPr>
        <w:t xml:space="preserve"> unique IDs)</w:t>
      </w:r>
    </w:p>
    <w:p w14:paraId="192EFE59" w14:textId="77777777" w:rsidR="00D65B8C" w:rsidRDefault="00490009" w:rsidP="00D65B8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DA6415" w:rsidRPr="00490009">
        <w:rPr>
          <w:rFonts w:ascii="Times New Roman" w:hAnsi="Times New Roman" w:cs="Times New Roman"/>
          <w:sz w:val="24"/>
          <w:szCs w:val="24"/>
        </w:rPr>
        <w:t xml:space="preserve">orking with multiple files </w:t>
      </w:r>
    </w:p>
    <w:p w14:paraId="154BF178" w14:textId="4C4549DA" w:rsidR="00DA6415" w:rsidRPr="00D65B8C" w:rsidRDefault="00DA6415" w:rsidP="00D65B8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5B8C">
        <w:rPr>
          <w:rFonts w:ascii="Times New Roman" w:hAnsi="Times New Roman" w:cs="Times New Roman"/>
          <w:sz w:val="24"/>
          <w:szCs w:val="24"/>
        </w:rPr>
        <w:t>The use of f-strings.</w:t>
      </w:r>
    </w:p>
    <w:p w14:paraId="0F9D4649" w14:textId="67471EE3" w:rsidR="00DA6415" w:rsidRDefault="00DA6415" w:rsidP="00DA6415">
      <w:pPr>
        <w:pStyle w:val="Heading1"/>
      </w:pPr>
      <w:r>
        <w:lastRenderedPageBreak/>
        <w:t>References:</w:t>
      </w:r>
    </w:p>
    <w:p w14:paraId="088F0BC9" w14:textId="23D86ACA" w:rsidR="00DF3608" w:rsidRDefault="00541D80" w:rsidP="00541D80">
      <w:r>
        <w:t xml:space="preserve">Menu widget in Tkinter. (2019, April 12). </w:t>
      </w:r>
      <w:proofErr w:type="spellStart"/>
      <w:r>
        <w:t>Geeksforgeeks</w:t>
      </w:r>
      <w:proofErr w:type="spellEnd"/>
      <w:r>
        <w:t xml:space="preserve">. Retrieved July 24, 2022, from </w:t>
      </w:r>
      <w:hyperlink r:id="rId10" w:history="1">
        <w:r w:rsidR="00DF3608" w:rsidRPr="00C25D05">
          <w:rPr>
            <w:rStyle w:val="Hyperlink"/>
          </w:rPr>
          <w:t>https://www.geeksforgeeks.org/python-menu-widget-in-tkinter/?ref=lbp</w:t>
        </w:r>
      </w:hyperlink>
    </w:p>
    <w:p w14:paraId="76CAA651" w14:textId="07560949" w:rsidR="00D65B8C" w:rsidRDefault="00541D80" w:rsidP="00D65B8C">
      <w:r>
        <w:t xml:space="preserve">OOP. (n.d.). </w:t>
      </w:r>
      <w:r w:rsidR="000F0D28">
        <w:t>Stack overflow</w:t>
      </w:r>
      <w:r>
        <w:t xml:space="preserve">. Retrieved July 24, 2022, from </w:t>
      </w:r>
      <w:hyperlink r:id="rId11" w:history="1">
        <w:r w:rsidR="00DF3608" w:rsidRPr="00C25D05">
          <w:rPr>
            <w:rStyle w:val="Hyperlink"/>
          </w:rPr>
          <w:t>https://stackoverflow.com/</w:t>
        </w:r>
      </w:hyperlink>
    </w:p>
    <w:p w14:paraId="63FE9D9F" w14:textId="527368B9" w:rsidR="006005F0" w:rsidRDefault="006005F0" w:rsidP="006005F0">
      <w:pPr>
        <w:pStyle w:val="Heading1"/>
      </w:pPr>
      <w:r>
        <w:t>Test Runs:</w:t>
      </w:r>
    </w:p>
    <w:p w14:paraId="15C5E569" w14:textId="4CBA1FBD" w:rsidR="006005F0" w:rsidRDefault="006005F0" w:rsidP="00541D80"/>
    <w:p w14:paraId="1B6070DA" w14:textId="55C24CF3" w:rsidR="006005F0" w:rsidRPr="00541D80" w:rsidRDefault="006005F0" w:rsidP="00541D80">
      <w:r>
        <w:rPr>
          <w:noProof/>
        </w:rPr>
        <w:drawing>
          <wp:inline distT="0" distB="0" distL="0" distR="0" wp14:anchorId="58090CC0" wp14:editId="1D4ACB74">
            <wp:extent cx="5486400" cy="300426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0F3A" w14:textId="77777777" w:rsidR="00DA6415" w:rsidRPr="00DA6415" w:rsidRDefault="00DA6415" w:rsidP="00DA6415"/>
    <w:p w14:paraId="0DBADA19" w14:textId="1C817B2A" w:rsidR="00DA6415" w:rsidRPr="00FC2A97" w:rsidRDefault="006005F0" w:rsidP="00FC2A97">
      <w:r>
        <w:rPr>
          <w:noProof/>
        </w:rPr>
        <w:lastRenderedPageBreak/>
        <w:drawing>
          <wp:inline distT="0" distB="0" distL="0" distR="0" wp14:anchorId="6C6C91DF" wp14:editId="45FBF83C">
            <wp:extent cx="5486400" cy="308459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DA322" w14:textId="2A73E160" w:rsidR="00FC2A97" w:rsidRDefault="006005F0" w:rsidP="00FC2A97">
      <w:r>
        <w:rPr>
          <w:noProof/>
        </w:rPr>
        <w:drawing>
          <wp:inline distT="0" distB="0" distL="0" distR="0" wp14:anchorId="463DA058" wp14:editId="624BBFE5">
            <wp:extent cx="5486400" cy="2992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3614" w14:textId="2FDC1E3F" w:rsidR="00FC2A97" w:rsidRDefault="006005F0" w:rsidP="00FC2A97">
      <w:r>
        <w:rPr>
          <w:noProof/>
        </w:rPr>
        <w:lastRenderedPageBreak/>
        <w:drawing>
          <wp:inline distT="0" distB="0" distL="0" distR="0" wp14:anchorId="0501961C" wp14:editId="083A6948">
            <wp:extent cx="5486400" cy="30579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783B" w14:textId="103587F2" w:rsidR="00FC2A97" w:rsidRPr="00FC2A97" w:rsidRDefault="006005F0" w:rsidP="00FC2A97">
      <w:r>
        <w:rPr>
          <w:noProof/>
        </w:rPr>
        <w:drawing>
          <wp:inline distT="0" distB="0" distL="0" distR="0" wp14:anchorId="36BED866" wp14:editId="553FC726">
            <wp:extent cx="5486400" cy="308459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368B" w14:textId="77777777" w:rsidR="00127D91" w:rsidRPr="00127D91" w:rsidRDefault="00127D91" w:rsidP="00127D91"/>
    <w:sectPr w:rsidR="00127D91" w:rsidRPr="00127D91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DB1BC0" w14:textId="77777777" w:rsidR="003C2C16" w:rsidRDefault="003C2C16" w:rsidP="00C6554A">
      <w:pPr>
        <w:spacing w:before="0" w:after="0" w:line="240" w:lineRule="auto"/>
      </w:pPr>
      <w:r>
        <w:separator/>
      </w:r>
    </w:p>
  </w:endnote>
  <w:endnote w:type="continuationSeparator" w:id="0">
    <w:p w14:paraId="0DF8F25C" w14:textId="77777777" w:rsidR="003C2C16" w:rsidRDefault="003C2C1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AE6893" w14:textId="77777777" w:rsidR="002163EE" w:rsidRPr="00DA6415" w:rsidRDefault="00ED7C44">
    <w:pPr>
      <w:pStyle w:val="Footer"/>
      <w:rPr>
        <w:rFonts w:ascii="Times New Roman" w:hAnsi="Times New Roman" w:cs="Times New Roman"/>
      </w:rPr>
    </w:pPr>
    <w:r w:rsidRPr="00DA6415">
      <w:rPr>
        <w:rFonts w:ascii="Times New Roman" w:hAnsi="Times New Roman" w:cs="Times New Roman"/>
      </w:rPr>
      <w:t xml:space="preserve">Page </w:t>
    </w:r>
    <w:r w:rsidRPr="00DA6415">
      <w:rPr>
        <w:rFonts w:ascii="Times New Roman" w:hAnsi="Times New Roman" w:cs="Times New Roman"/>
      </w:rPr>
      <w:fldChar w:fldCharType="begin"/>
    </w:r>
    <w:r w:rsidRPr="00DA6415">
      <w:rPr>
        <w:rFonts w:ascii="Times New Roman" w:hAnsi="Times New Roman" w:cs="Times New Roman"/>
      </w:rPr>
      <w:instrText xml:space="preserve"> PAGE  \* Arabic  \* MERGEFORMAT </w:instrText>
    </w:r>
    <w:r w:rsidRPr="00DA6415">
      <w:rPr>
        <w:rFonts w:ascii="Times New Roman" w:hAnsi="Times New Roman" w:cs="Times New Roman"/>
      </w:rPr>
      <w:fldChar w:fldCharType="separate"/>
    </w:r>
    <w:r w:rsidR="002B4294" w:rsidRPr="00DA6415">
      <w:rPr>
        <w:rFonts w:ascii="Times New Roman" w:hAnsi="Times New Roman" w:cs="Times New Roman"/>
        <w:noProof/>
      </w:rPr>
      <w:t>1</w:t>
    </w:r>
    <w:r w:rsidRPr="00DA6415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FF12E0" w14:textId="77777777" w:rsidR="003C2C16" w:rsidRDefault="003C2C1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F48AF5D" w14:textId="77777777" w:rsidR="003C2C16" w:rsidRDefault="003C2C1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B7F563F"/>
    <w:multiLevelType w:val="hybridMultilevel"/>
    <w:tmpl w:val="0DD401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796DD9"/>
    <w:multiLevelType w:val="hybridMultilevel"/>
    <w:tmpl w:val="B51C7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D91"/>
    <w:rsid w:val="000F0D28"/>
    <w:rsid w:val="00127D91"/>
    <w:rsid w:val="002554CD"/>
    <w:rsid w:val="00293B83"/>
    <w:rsid w:val="002B4294"/>
    <w:rsid w:val="00333D0D"/>
    <w:rsid w:val="003C2C16"/>
    <w:rsid w:val="00490009"/>
    <w:rsid w:val="004C049F"/>
    <w:rsid w:val="005000E2"/>
    <w:rsid w:val="00541D80"/>
    <w:rsid w:val="006005F0"/>
    <w:rsid w:val="006672BC"/>
    <w:rsid w:val="006A3CE7"/>
    <w:rsid w:val="007C11C1"/>
    <w:rsid w:val="00A762E7"/>
    <w:rsid w:val="00B71FDC"/>
    <w:rsid w:val="00C6554A"/>
    <w:rsid w:val="00D65B8C"/>
    <w:rsid w:val="00DA6415"/>
    <w:rsid w:val="00DF3608"/>
    <w:rsid w:val="00E74D97"/>
    <w:rsid w:val="00E86296"/>
    <w:rsid w:val="00ED7C44"/>
    <w:rsid w:val="00FC2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FADC2"/>
  <w15:chartTrackingRefBased/>
  <w15:docId w15:val="{9E842890-7D48-4F0E-B1F9-37C77BF88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FC2A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F36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ckoverflow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yperlink" Target="https://www.geeksforgeeks.org/python-menu-widget-in-tkinter/?ref=lbp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liy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49</TotalTime>
  <Pages>7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Aaliyan Mansoor</dc:creator>
  <cp:keywords/>
  <dc:description/>
  <cp:lastModifiedBy>Admin</cp:lastModifiedBy>
  <cp:revision>9</cp:revision>
  <dcterms:created xsi:type="dcterms:W3CDTF">2022-07-24T14:36:00Z</dcterms:created>
  <dcterms:modified xsi:type="dcterms:W3CDTF">2022-07-24T18:23:00Z</dcterms:modified>
</cp:coreProperties>
</file>